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FD062" w14:textId="1B5BFD4D" w:rsidR="001C09C1" w:rsidRDefault="000B311A" w:rsidP="000B311A">
      <w:pPr>
        <w:pStyle w:val="ListParagraph"/>
        <w:numPr>
          <w:ilvl w:val="0"/>
          <w:numId w:val="3"/>
        </w:numPr>
        <w:jc w:val="both"/>
      </w:pPr>
      <w:r>
        <w:t xml:space="preserve">Execute - </w:t>
      </w:r>
      <w:proofErr w:type="spellStart"/>
      <w:proofErr w:type="gramStart"/>
      <w:r w:rsidRPr="000B311A">
        <w:t>chainTest.demo.</w:t>
      </w:r>
      <w:r>
        <w:t>CoinChangeTest</w:t>
      </w:r>
      <w:proofErr w:type="spellEnd"/>
      <w:proofErr w:type="gramEnd"/>
      <w:r>
        <w:t xml:space="preserve"> (covering code %)</w:t>
      </w:r>
    </w:p>
    <w:p w14:paraId="6E2885F1" w14:textId="6A45CBDD" w:rsidR="000B311A" w:rsidRDefault="000B311A" w:rsidP="000B311A">
      <w:pPr>
        <w:pStyle w:val="Heading3"/>
        <w:numPr>
          <w:ilvl w:val="0"/>
          <w:numId w:val="0"/>
        </w:numPr>
        <w:ind w:left="1080" w:hanging="360"/>
        <w:rPr>
          <w:rFonts w:ascii="Menlo" w:hAnsi="Menlo" w:cs="Menlo"/>
          <w:color w:val="000000"/>
          <w:sz w:val="24"/>
          <w:shd w:val="clear" w:color="auto" w:fill="D4D4D4"/>
          <w:lang w:val="en-GB"/>
        </w:rPr>
      </w:pPr>
    </w:p>
    <w:p w14:paraId="035913D1" w14:textId="030DD59E" w:rsidR="001C09C1" w:rsidRDefault="000B311A" w:rsidP="000B311A">
      <w:pPr>
        <w:pStyle w:val="Heading3"/>
        <w:numPr>
          <w:ilvl w:val="0"/>
          <w:numId w:val="0"/>
        </w:numPr>
        <w:ind w:left="1080"/>
        <w:rPr>
          <w:rFonts w:ascii="Menlo" w:hAnsi="Menlo" w:cs="Menlo"/>
          <w:color w:val="000000"/>
          <w:sz w:val="24"/>
          <w:shd w:val="clear" w:color="auto" w:fill="D4D4D4"/>
          <w:lang w:val="en-GB"/>
        </w:rPr>
      </w:pPr>
      <w:proofErr w:type="spellStart"/>
      <w:r>
        <w:rPr>
          <w:rFonts w:ascii="Menlo" w:hAnsi="Menlo" w:cs="Menlo"/>
          <w:color w:val="000000"/>
          <w:sz w:val="24"/>
          <w:shd w:val="clear" w:color="auto" w:fill="D4D4D4"/>
          <w:lang w:val="en-GB"/>
        </w:rPr>
        <w:t>CoinChange</w:t>
      </w:r>
      <w:r>
        <w:rPr>
          <w:rFonts w:ascii="Menlo" w:hAnsi="Menlo" w:cs="Menlo"/>
          <w:color w:val="000000"/>
          <w:sz w:val="24"/>
          <w:shd w:val="clear" w:color="auto" w:fill="D4D4D4"/>
          <w:lang w:val="en-GB"/>
        </w:rPr>
        <w:t>Test</w:t>
      </w:r>
      <w:proofErr w:type="spellEnd"/>
      <w:r>
        <w:rPr>
          <w:rFonts w:ascii="Menlo" w:hAnsi="Menlo" w:cs="Menlo"/>
          <w:color w:val="000000"/>
          <w:sz w:val="24"/>
          <w:shd w:val="clear" w:color="auto" w:fill="D4D4D4"/>
          <w:lang w:val="en-GB"/>
        </w:rPr>
        <w:t xml:space="preserve"> (covering </w:t>
      </w:r>
      <w:proofErr w:type="spellStart"/>
      <w:r>
        <w:rPr>
          <w:rFonts w:ascii="Menlo" w:hAnsi="Menlo" w:cs="Menlo"/>
          <w:color w:val="000000"/>
          <w:sz w:val="24"/>
          <w:shd w:val="clear" w:color="auto" w:fill="D4D4D4"/>
          <w:lang w:val="en-GB"/>
        </w:rPr>
        <w:t>cide</w:t>
      </w:r>
      <w:proofErr w:type="spellEnd"/>
      <w:r>
        <w:rPr>
          <w:rFonts w:ascii="Menlo" w:hAnsi="Menlo" w:cs="Menlo"/>
          <w:color w:val="000000"/>
          <w:sz w:val="24"/>
          <w:shd w:val="clear" w:color="auto" w:fill="D4D4D4"/>
          <w:lang w:val="en-GB"/>
        </w:rPr>
        <w:t xml:space="preserve"> %)</w:t>
      </w:r>
    </w:p>
    <w:p w14:paraId="44C8D1D5" w14:textId="13213877" w:rsidR="00F309EA" w:rsidRDefault="00F309EA" w:rsidP="000B311A">
      <w:pPr>
        <w:pStyle w:val="Heading3"/>
        <w:numPr>
          <w:ilvl w:val="0"/>
          <w:numId w:val="0"/>
        </w:numPr>
        <w:ind w:left="1080"/>
        <w:rPr>
          <w:rFonts w:ascii="Menlo" w:hAnsi="Menlo" w:cs="Menlo"/>
          <w:color w:val="000000"/>
          <w:sz w:val="24"/>
          <w:shd w:val="clear" w:color="auto" w:fill="D4D4D4"/>
          <w:lang w:val="en-GB"/>
        </w:rPr>
      </w:pPr>
    </w:p>
    <w:p w14:paraId="7C7FE499" w14:textId="77409692" w:rsidR="00F309EA" w:rsidRDefault="00F309EA" w:rsidP="000B311A">
      <w:pPr>
        <w:pStyle w:val="Heading3"/>
        <w:numPr>
          <w:ilvl w:val="0"/>
          <w:numId w:val="0"/>
        </w:numPr>
        <w:ind w:left="1080"/>
      </w:pPr>
      <w:r w:rsidRPr="00F309EA">
        <w:drawing>
          <wp:anchor distT="0" distB="0" distL="114300" distR="114300" simplePos="0" relativeHeight="251660288" behindDoc="1" locked="0" layoutInCell="1" allowOverlap="1" wp14:anchorId="5EF6D0C1" wp14:editId="7546404C">
            <wp:simplePos x="0" y="0"/>
            <wp:positionH relativeFrom="column">
              <wp:posOffset>-585774</wp:posOffset>
            </wp:positionH>
            <wp:positionV relativeFrom="paragraph">
              <wp:posOffset>224790</wp:posOffset>
            </wp:positionV>
            <wp:extent cx="6284370" cy="3427013"/>
            <wp:effectExtent l="0" t="0" r="2540" b="2540"/>
            <wp:wrapNone/>
            <wp:docPr id="1" name="Picture 1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370" cy="3427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98D22" w14:textId="7AB11A08" w:rsidR="001C09C1" w:rsidRDefault="001C09C1"/>
    <w:p w14:paraId="1F3679B6" w14:textId="007D249C" w:rsidR="000B311A" w:rsidRDefault="000B311A"/>
    <w:p w14:paraId="5BF22D17" w14:textId="74B8C2F0" w:rsidR="000B311A" w:rsidRDefault="000B311A"/>
    <w:p w14:paraId="6F1B78F4" w14:textId="0BFC2DF1" w:rsidR="000B311A" w:rsidRDefault="000B311A"/>
    <w:p w14:paraId="647B2F6B" w14:textId="64D716E7" w:rsidR="000B311A" w:rsidRDefault="000B311A"/>
    <w:p w14:paraId="2A967F80" w14:textId="6AA61455" w:rsidR="000B311A" w:rsidRDefault="000B311A"/>
    <w:p w14:paraId="006701FC" w14:textId="0AC3D2C1" w:rsidR="000B311A" w:rsidRDefault="000B311A"/>
    <w:p w14:paraId="1578DE0E" w14:textId="58EB79D2" w:rsidR="000B311A" w:rsidRDefault="000B311A"/>
    <w:p w14:paraId="5CAD4777" w14:textId="7E9B7E0A" w:rsidR="000B311A" w:rsidRDefault="000B311A"/>
    <w:p w14:paraId="2E3F2F5C" w14:textId="49089B49" w:rsidR="000B311A" w:rsidRDefault="000B311A"/>
    <w:p w14:paraId="6A3A2891" w14:textId="543335D7" w:rsidR="000B311A" w:rsidRDefault="000B311A"/>
    <w:p w14:paraId="4BA559EA" w14:textId="21773390" w:rsidR="000B311A" w:rsidRDefault="000B311A"/>
    <w:p w14:paraId="7501CEB6" w14:textId="61640D2F" w:rsidR="000B311A" w:rsidRDefault="000B311A"/>
    <w:p w14:paraId="565AA1A9" w14:textId="6DF8A536" w:rsidR="000B311A" w:rsidRDefault="000B311A"/>
    <w:p w14:paraId="76E6FA21" w14:textId="1616CB63" w:rsidR="000B311A" w:rsidRDefault="000B311A"/>
    <w:p w14:paraId="03855123" w14:textId="2C8659B9" w:rsidR="000B311A" w:rsidRDefault="000B311A"/>
    <w:p w14:paraId="08174555" w14:textId="453DB126" w:rsidR="000B311A" w:rsidRDefault="00F309EA" w:rsidP="000B311A">
      <w:pPr>
        <w:pStyle w:val="ListParagraph"/>
        <w:numPr>
          <w:ilvl w:val="0"/>
          <w:numId w:val="2"/>
        </w:numPr>
      </w:pPr>
      <w:r w:rsidRPr="00F309EA">
        <w:drawing>
          <wp:anchor distT="0" distB="0" distL="114300" distR="114300" simplePos="0" relativeHeight="251659264" behindDoc="1" locked="0" layoutInCell="1" allowOverlap="1" wp14:anchorId="335D0A7D" wp14:editId="002D709C">
            <wp:simplePos x="0" y="0"/>
            <wp:positionH relativeFrom="column">
              <wp:posOffset>-642069</wp:posOffset>
            </wp:positionH>
            <wp:positionV relativeFrom="paragraph">
              <wp:posOffset>281829</wp:posOffset>
            </wp:positionV>
            <wp:extent cx="6551875" cy="3572889"/>
            <wp:effectExtent l="0" t="0" r="1905" b="0"/>
            <wp:wrapNone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539" cy="3583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11A">
        <w:t xml:space="preserve">Execute - </w:t>
      </w:r>
      <w:proofErr w:type="spellStart"/>
      <w:proofErr w:type="gramStart"/>
      <w:r w:rsidR="000B311A" w:rsidRPr="000B311A">
        <w:t>chainTest.demo.CoinChangeParamTest</w:t>
      </w:r>
      <w:proofErr w:type="spellEnd"/>
      <w:proofErr w:type="gramEnd"/>
      <w:r w:rsidR="000B311A" w:rsidRPr="000B311A">
        <w:t xml:space="preserve"> </w:t>
      </w:r>
      <w:r w:rsidR="000B311A">
        <w:t xml:space="preserve"> </w:t>
      </w:r>
      <w:r w:rsidR="000B311A">
        <w:t>(covering code %)</w:t>
      </w:r>
    </w:p>
    <w:p w14:paraId="392CD5EA" w14:textId="1978AAD0" w:rsidR="000B311A" w:rsidRDefault="000B311A"/>
    <w:p w14:paraId="25D9E29C" w14:textId="7B8794D9" w:rsidR="000B311A" w:rsidRDefault="000B311A"/>
    <w:p w14:paraId="1B6636C1" w14:textId="3B4F4F93" w:rsidR="000B311A" w:rsidRDefault="000B311A"/>
    <w:p w14:paraId="6CAC7C7D" w14:textId="3030A931" w:rsidR="000B311A" w:rsidRDefault="000B311A"/>
    <w:p w14:paraId="55D7984A" w14:textId="77777777" w:rsidR="000B311A" w:rsidRDefault="000B311A"/>
    <w:sectPr w:rsidR="000B311A">
      <w:footerReference w:type="default" r:id="rId9"/>
      <w:pgSz w:w="11907" w:h="16839" w:code="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BD739" w14:textId="77777777" w:rsidR="003C0898" w:rsidRDefault="003C0898">
      <w:pPr>
        <w:spacing w:after="0" w:line="240" w:lineRule="auto"/>
      </w:pPr>
      <w:r>
        <w:separator/>
      </w:r>
    </w:p>
    <w:p w14:paraId="079C84F2" w14:textId="77777777" w:rsidR="003C0898" w:rsidRDefault="003C0898"/>
  </w:endnote>
  <w:endnote w:type="continuationSeparator" w:id="0">
    <w:p w14:paraId="4320D5EC" w14:textId="77777777" w:rsidR="003C0898" w:rsidRDefault="003C0898">
      <w:pPr>
        <w:spacing w:after="0" w:line="240" w:lineRule="auto"/>
      </w:pPr>
      <w:r>
        <w:continuationSeparator/>
      </w:r>
    </w:p>
    <w:p w14:paraId="5DBBA7EF" w14:textId="77777777" w:rsidR="003C0898" w:rsidRDefault="003C08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0C7EF" w14:textId="77777777" w:rsidR="001C09C1" w:rsidRDefault="008C237E">
    <w:pPr>
      <w:pStyle w:val="Footer"/>
    </w:pPr>
    <w:r>
      <w:rPr>
        <w:lang w:val="en-GB" w:bidi="en-GB"/>
      </w:rPr>
      <w:fldChar w:fldCharType="begin"/>
    </w:r>
    <w:r>
      <w:rPr>
        <w:lang w:val="en-GB" w:bidi="en-GB"/>
      </w:rPr>
      <w:instrText xml:space="preserve"> PAGE   \* MERGEFORMAT </w:instrText>
    </w:r>
    <w:r>
      <w:rPr>
        <w:lang w:val="en-GB" w:bidi="en-GB"/>
      </w:rPr>
      <w:fldChar w:fldCharType="separate"/>
    </w:r>
    <w:r>
      <w:rPr>
        <w:noProof/>
        <w:lang w:val="en-GB" w:bidi="en-GB"/>
      </w:rPr>
      <w:t>0</w:t>
    </w:r>
    <w:r>
      <w:rPr>
        <w:noProof/>
        <w:lang w:val="en-GB"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8D0EB" w14:textId="77777777" w:rsidR="003C0898" w:rsidRDefault="003C0898">
      <w:pPr>
        <w:spacing w:after="0" w:line="240" w:lineRule="auto"/>
      </w:pPr>
      <w:r>
        <w:separator/>
      </w:r>
    </w:p>
    <w:p w14:paraId="00339C62" w14:textId="77777777" w:rsidR="003C0898" w:rsidRDefault="003C0898"/>
  </w:footnote>
  <w:footnote w:type="continuationSeparator" w:id="0">
    <w:p w14:paraId="28F0C043" w14:textId="77777777" w:rsidR="003C0898" w:rsidRDefault="003C0898">
      <w:pPr>
        <w:spacing w:after="0" w:line="240" w:lineRule="auto"/>
      </w:pPr>
      <w:r>
        <w:continuationSeparator/>
      </w:r>
    </w:p>
    <w:p w14:paraId="370C9FE9" w14:textId="77777777" w:rsidR="003C0898" w:rsidRDefault="003C089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44972"/>
    <w:multiLevelType w:val="hybridMultilevel"/>
    <w:tmpl w:val="A9A2246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abstractNum w:abstractNumId="2" w15:restartNumberingAfterBreak="0">
    <w:nsid w:val="68D91BCF"/>
    <w:multiLevelType w:val="hybridMultilevel"/>
    <w:tmpl w:val="F81863F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83313716">
    <w:abstractNumId w:val="1"/>
  </w:num>
  <w:num w:numId="2" w16cid:durableId="315493188">
    <w:abstractNumId w:val="2"/>
  </w:num>
  <w:num w:numId="3" w16cid:durableId="1806387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11A"/>
    <w:rsid w:val="000B311A"/>
    <w:rsid w:val="001C09C1"/>
    <w:rsid w:val="003C0898"/>
    <w:rsid w:val="008C237E"/>
    <w:rsid w:val="00F30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53215"/>
  <w15:chartTrackingRefBased/>
  <w15:docId w15:val="{2655BC3B-ECC9-A746-B31E-7F68BE41F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0B31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ssimo.sposato/Library/Containers/com.microsoft.Word/Data/Library/Application%20Support/Microsoft/Office/16.0/DTS/en-GB%7bF4C25E1B-F01F-E343-9FB5-3CC78A411F3D%7d/%7bC005428F-E3EE-4E41-A4A4-79BB8108BE1A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Create an Outline.dotx</Template>
  <TotalTime>7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Massimo Sposato</cp:lastModifiedBy>
  <cp:revision>2</cp:revision>
  <dcterms:created xsi:type="dcterms:W3CDTF">2022-10-31T20:43:00Z</dcterms:created>
  <dcterms:modified xsi:type="dcterms:W3CDTF">2022-10-31T20:56:00Z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